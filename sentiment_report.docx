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659E33" w14:textId="4A942A48" w:rsidR="00D077E9" w:rsidRDefault="00AA51DB" w:rsidP="00D70D02">
      <w:r>
        <w:rPr>
          <w:noProof/>
        </w:rPr>
        <w:drawing>
          <wp:anchor distT="0" distB="0" distL="114300" distR="114300" simplePos="0" relativeHeight="251662336" behindDoc="1" locked="0" layoutInCell="1" allowOverlap="1" wp14:anchorId="5199CEC3" wp14:editId="1852AB7D">
            <wp:simplePos x="0" y="0"/>
            <wp:positionH relativeFrom="column">
              <wp:posOffset>-731520</wp:posOffset>
            </wp:positionH>
            <wp:positionV relativeFrom="paragraph">
              <wp:posOffset>-891876</wp:posOffset>
            </wp:positionV>
            <wp:extent cx="7748213" cy="6631940"/>
            <wp:effectExtent l="0" t="0" r="571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lp.jpg"/>
                    <pic:cNvPicPr/>
                  </pic:nvPicPr>
                  <pic:blipFill rotWithShape="1">
                    <a:blip r:embed="rId8">
                      <a:extLst>
                        <a:ext uri="{28A0092B-C50C-407E-A947-70E740481C1C}">
                          <a14:useLocalDpi xmlns:a14="http://schemas.microsoft.com/office/drawing/2010/main" val="0"/>
                        </a:ext>
                      </a:extLst>
                    </a:blip>
                    <a:srcRect l="24234" t="797" r="10775" b="7"/>
                    <a:stretch/>
                  </pic:blipFill>
                  <pic:spPr bwMode="auto">
                    <a:xfrm>
                      <a:off x="0" y="0"/>
                      <a:ext cx="7758616" cy="66408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3B1E3881" w14:textId="77777777" w:rsidTr="00D077E9">
        <w:trPr>
          <w:trHeight w:val="1894"/>
        </w:trPr>
        <w:tc>
          <w:tcPr>
            <w:tcW w:w="5580" w:type="dxa"/>
            <w:tcBorders>
              <w:top w:val="nil"/>
              <w:left w:val="nil"/>
              <w:bottom w:val="nil"/>
              <w:right w:val="nil"/>
            </w:tcBorders>
          </w:tcPr>
          <w:p w14:paraId="7A73040F" w14:textId="44434391" w:rsidR="00D077E9" w:rsidRDefault="00D077E9" w:rsidP="00D077E9">
            <w:r>
              <w:rPr>
                <w:noProof/>
              </w:rPr>
              <mc:AlternateContent>
                <mc:Choice Requires="wps">
                  <w:drawing>
                    <wp:inline distT="0" distB="0" distL="0" distR="0" wp14:anchorId="23B37A80" wp14:editId="572B644B">
                      <wp:extent cx="3528695" cy="1376083"/>
                      <wp:effectExtent l="0" t="0" r="0" b="0"/>
                      <wp:docPr id="8" name="Text Box 8"/>
                      <wp:cNvGraphicFramePr/>
                      <a:graphic xmlns:a="http://schemas.openxmlformats.org/drawingml/2006/main">
                        <a:graphicData uri="http://schemas.microsoft.com/office/word/2010/wordprocessingShape">
                          <wps:wsp>
                            <wps:cNvSpPr txBox="1"/>
                            <wps:spPr>
                              <a:xfrm>
                                <a:off x="0" y="0"/>
                                <a:ext cx="3528695" cy="1376083"/>
                              </a:xfrm>
                              <a:prstGeom prst="rect">
                                <a:avLst/>
                              </a:prstGeom>
                              <a:noFill/>
                              <a:ln w="6350">
                                <a:noFill/>
                              </a:ln>
                            </wps:spPr>
                            <wps:txbx>
                              <w:txbxContent>
                                <w:p w14:paraId="5C8D6296" w14:textId="38E0639D" w:rsidR="00D077E9" w:rsidRPr="00AA51DB" w:rsidRDefault="00AA51DB" w:rsidP="00D077E9">
                                  <w:pPr>
                                    <w:pStyle w:val="Title"/>
                                    <w:rPr>
                                      <w:color w:val="FFFFFF" w:themeColor="background1"/>
                                      <w:sz w:val="20"/>
                                    </w:rPr>
                                  </w:pPr>
                                  <w:r w:rsidRPr="00AA51DB">
                                    <w:rPr>
                                      <w:color w:val="FFFFFF" w:themeColor="background1"/>
                                      <w:sz w:val="48"/>
                                    </w:rPr>
                                    <w:t>Sentiment Analysis Twitter</w:t>
                                  </w:r>
                                </w:p>
                                <w:p w14:paraId="370C0902" w14:textId="75E2F22E" w:rsidR="00D077E9" w:rsidRPr="00AA51DB" w:rsidRDefault="00AA51DB" w:rsidP="00D077E9">
                                  <w:pPr>
                                    <w:pStyle w:val="Title"/>
                                    <w:spacing w:after="0"/>
                                    <w:rPr>
                                      <w:color w:val="FFFFFF" w:themeColor="background1"/>
                                      <w:sz w:val="48"/>
                                    </w:rPr>
                                  </w:pPr>
                                  <w:r w:rsidRPr="00AA51DB">
                                    <w:rPr>
                                      <w:color w:val="FFFFFF" w:themeColor="background1"/>
                                      <w:sz w:val="48"/>
                                    </w:rPr>
                                    <w:t>Kaggle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3B37A80" id="_x0000_t202" coordsize="21600,21600" o:spt="202" path="m,l,21600r21600,l21600,xe">
                      <v:stroke joinstyle="miter"/>
                      <v:path gradientshapeok="t" o:connecttype="rect"/>
                    </v:shapetype>
                    <v:shape id="Text Box 8" o:spid="_x0000_s1026" type="#_x0000_t202" style="width:277.85pt;height:10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" filled="f" stroked="f" strokeweight=".5pt">
                      <v:textbox>
                        <w:txbxContent>
                          <w:p w14:paraId="5C8D6296" w14:textId="38E0639D" w:rsidR="00D077E9" w:rsidRPr="00AA51DB" w:rsidRDefault="00AA51DB" w:rsidP="00D077E9">
                            <w:pPr>
                              <w:pStyle w:val="Title"/>
                              <w:rPr>
                                <w:color w:val="FFFFFF" w:themeColor="background1"/>
                                <w:sz w:val="20"/>
                              </w:rPr>
                            </w:pPr>
                            <w:r w:rsidRPr="00AA51DB">
                              <w:rPr>
                                <w:color w:val="FFFFFF" w:themeColor="background1"/>
                                <w:sz w:val="48"/>
                              </w:rPr>
                              <w:t>Sentiment Analysis Twitter</w:t>
                            </w:r>
                          </w:p>
                          <w:p w14:paraId="370C0902" w14:textId="75E2F22E" w:rsidR="00D077E9" w:rsidRPr="00AA51DB" w:rsidRDefault="00AA51DB" w:rsidP="00D077E9">
                            <w:pPr>
                              <w:pStyle w:val="Title"/>
                              <w:spacing w:after="0"/>
                              <w:rPr>
                                <w:color w:val="FFFFFF" w:themeColor="background1"/>
                                <w:sz w:val="48"/>
                              </w:rPr>
                            </w:pPr>
                            <w:r w:rsidRPr="00AA51DB">
                              <w:rPr>
                                <w:color w:val="FFFFFF" w:themeColor="background1"/>
                                <w:sz w:val="48"/>
                              </w:rPr>
                              <w:t>Kaggle</w:t>
                            </w:r>
                          </w:p>
                        </w:txbxContent>
                      </v:textbox>
                      <w10:anchorlock/>
                    </v:shape>
                  </w:pict>
                </mc:Fallback>
              </mc:AlternateContent>
            </w:r>
          </w:p>
          <w:p w14:paraId="296FA51E" w14:textId="77777777" w:rsidR="00D077E9" w:rsidRDefault="00D077E9" w:rsidP="00D077E9">
            <w:r>
              <w:rPr>
                <w:noProof/>
              </w:rPr>
              <mc:AlternateContent>
                <mc:Choice Requires="wps">
                  <w:drawing>
                    <wp:inline distT="0" distB="0" distL="0" distR="0" wp14:anchorId="40BC68E6" wp14:editId="06D090CF">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F779AAE"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" strokecolor="white [3212]" strokeweight="3pt">
                      <w10:anchorlock/>
                    </v:line>
                  </w:pict>
                </mc:Fallback>
              </mc:AlternateContent>
            </w:r>
          </w:p>
        </w:tc>
      </w:tr>
      <w:tr w:rsidR="00D077E9" w14:paraId="3ECCD86B" w14:textId="77777777" w:rsidTr="00D077E9">
        <w:trPr>
          <w:trHeight w:val="7636"/>
        </w:trPr>
        <w:tc>
          <w:tcPr>
            <w:tcW w:w="5580" w:type="dxa"/>
            <w:tcBorders>
              <w:top w:val="nil"/>
              <w:left w:val="nil"/>
              <w:bottom w:val="nil"/>
              <w:right w:val="nil"/>
            </w:tcBorders>
          </w:tcPr>
          <w:p w14:paraId="116A8715" w14:textId="77777777" w:rsidR="00D077E9" w:rsidRDefault="00D077E9" w:rsidP="00D077E9">
            <w:pPr>
              <w:rPr>
                <w:noProof/>
              </w:rPr>
            </w:pPr>
          </w:p>
        </w:tc>
      </w:tr>
      <w:tr w:rsidR="00D077E9" w14:paraId="0723F8F3" w14:textId="77777777" w:rsidTr="00D077E9">
        <w:trPr>
          <w:trHeight w:val="2171"/>
        </w:trPr>
        <w:tc>
          <w:tcPr>
            <w:tcW w:w="5580" w:type="dxa"/>
            <w:tcBorders>
              <w:top w:val="nil"/>
              <w:left w:val="nil"/>
              <w:bottom w:val="nil"/>
              <w:right w:val="nil"/>
            </w:tcBorders>
          </w:tcPr>
          <w:sdt>
            <w:sdtPr>
              <w:id w:val="1080870105"/>
              <w:placeholder>
                <w:docPart w:val="4BD7A607B3C243A0B75AFAA769E2EF4B"/>
              </w:placeholder>
              <w15:appearance w15:val="hidden"/>
            </w:sdtPr>
            <w:sdtEndPr>
              <w:rPr>
                <w:color w:val="7030A0"/>
              </w:rPr>
            </w:sdtEndPr>
            <w:sdtContent>
              <w:p w14:paraId="539745A8" w14:textId="28231B6A" w:rsidR="00D077E9" w:rsidRPr="00AA51DB" w:rsidRDefault="00D077E9" w:rsidP="00D077E9">
                <w:pPr>
                  <w:rPr>
                    <w:color w:val="7030A0"/>
                  </w:rPr>
                </w:pPr>
                <w:r w:rsidRPr="00AA51DB">
                  <w:rPr>
                    <w:rStyle w:val="SubtitleChar"/>
                    <w:b w:val="0"/>
                    <w:color w:val="7030A0"/>
                  </w:rPr>
                  <w:fldChar w:fldCharType="begin"/>
                </w:r>
                <w:r w:rsidRPr="00AA51DB">
                  <w:rPr>
                    <w:rStyle w:val="SubtitleChar"/>
                    <w:b w:val="0"/>
                    <w:color w:val="7030A0"/>
                  </w:rPr>
                  <w:instrText xml:space="preserve"> DATE  \@ "MMMM d"  \* MERGEFORMAT </w:instrText>
                </w:r>
                <w:r w:rsidRPr="00AA51DB">
                  <w:rPr>
                    <w:rStyle w:val="SubtitleChar"/>
                    <w:b w:val="0"/>
                    <w:color w:val="7030A0"/>
                  </w:rPr>
                  <w:fldChar w:fldCharType="separate"/>
                </w:r>
                <w:r w:rsidR="00AA51DB" w:rsidRPr="00AA51DB">
                  <w:rPr>
                    <w:rStyle w:val="SubtitleChar"/>
                    <w:b w:val="0"/>
                    <w:noProof/>
                    <w:color w:val="7030A0"/>
                  </w:rPr>
                  <w:t>July 2</w:t>
                </w:r>
                <w:r w:rsidRPr="00AA51DB">
                  <w:rPr>
                    <w:rStyle w:val="SubtitleChar"/>
                    <w:b w:val="0"/>
                    <w:color w:val="7030A0"/>
                  </w:rPr>
                  <w:fldChar w:fldCharType="end"/>
                </w:r>
              </w:p>
            </w:sdtContent>
          </w:sdt>
          <w:p w14:paraId="6D580E21"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033689D4" wp14:editId="730BDE4D">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234756C"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" strokecolor="#7030a0" strokeweight="3pt">
                      <w10:anchorlock/>
                    </v:line>
                  </w:pict>
                </mc:Fallback>
              </mc:AlternateContent>
            </w:r>
          </w:p>
          <w:p w14:paraId="6622E87E" w14:textId="77777777" w:rsidR="00D077E9" w:rsidRDefault="00D077E9" w:rsidP="00D077E9">
            <w:pPr>
              <w:rPr>
                <w:noProof/>
                <w:sz w:val="10"/>
                <w:szCs w:val="10"/>
              </w:rPr>
            </w:pPr>
          </w:p>
          <w:p w14:paraId="643E282D" w14:textId="77777777" w:rsidR="00D077E9" w:rsidRDefault="00D077E9" w:rsidP="00D077E9">
            <w:pPr>
              <w:rPr>
                <w:noProof/>
                <w:sz w:val="10"/>
                <w:szCs w:val="10"/>
              </w:rPr>
            </w:pPr>
          </w:p>
          <w:p w14:paraId="3F983099" w14:textId="6D7D3E44" w:rsidR="00D077E9" w:rsidRPr="00AA51DB" w:rsidRDefault="00790416" w:rsidP="00D077E9">
            <w:pPr>
              <w:rPr>
                <w:color w:val="7030A0"/>
              </w:rPr>
            </w:pPr>
            <w:sdt>
              <w:sdtPr>
                <w:rPr>
                  <w:color w:val="7030A0"/>
                </w:rPr>
                <w:id w:val="-1740469667"/>
                <w:placeholder>
                  <w:docPart w:val="CB2CB5D242964278A39C9D5C201220AD"/>
                </w:placeholder>
                <w15:appearance w15:val="hidden"/>
              </w:sdtPr>
              <w:sdtEndPr/>
              <w:sdtContent>
                <w:r w:rsidR="00AA51DB" w:rsidRPr="00AA51DB">
                  <w:rPr>
                    <w:color w:val="7030A0"/>
                  </w:rPr>
                  <w:t>IIT KANPUR Summer Internship Project</w:t>
                </w:r>
              </w:sdtContent>
            </w:sdt>
          </w:p>
          <w:p w14:paraId="4C8D26C9" w14:textId="0CB8955E" w:rsidR="00D077E9" w:rsidRPr="00AA51DB" w:rsidRDefault="00D077E9" w:rsidP="00D077E9">
            <w:pPr>
              <w:rPr>
                <w:color w:val="7030A0"/>
              </w:rPr>
            </w:pPr>
            <w:r w:rsidRPr="00AA51DB">
              <w:rPr>
                <w:color w:val="7030A0"/>
              </w:rPr>
              <w:t xml:space="preserve">Authored by: </w:t>
            </w:r>
            <w:sdt>
              <w:sdtPr>
                <w:rPr>
                  <w:color w:val="7030A0"/>
                </w:rPr>
                <w:alias w:val="Your Name"/>
                <w:tag w:val="Your Name"/>
                <w:id w:val="-180584491"/>
                <w:placeholder>
                  <w:docPart w:val="5AAC156701BC4C5E81D6D847FE1C6F15"/>
                </w:placeholder>
                <w:dataBinding w:prefixMappings="xmlns:ns0='http://schemas.microsoft.com/office/2006/coverPageProps' " w:xpath="/ns0:CoverPageProperties[1]/ns0:CompanyFax[1]" w:storeItemID="{55AF091B-3C7A-41E3-B477-F2FDAA23CFDA}"/>
                <w15:appearance w15:val="hidden"/>
                <w:text w:multiLine="1"/>
              </w:sdtPr>
              <w:sdtEndPr/>
              <w:sdtContent>
                <w:r w:rsidR="00AA51DB" w:rsidRPr="00AA51DB">
                  <w:rPr>
                    <w:color w:val="7030A0"/>
                  </w:rPr>
                  <w:t>Aman Srivastava</w:t>
                </w:r>
                <w:r w:rsidR="00AA51DB" w:rsidRPr="00AA51DB">
                  <w:rPr>
                    <w:color w:val="7030A0"/>
                  </w:rPr>
                  <w:br/>
                  <w:t>aman13799@gmail.com</w:t>
                </w:r>
              </w:sdtContent>
            </w:sdt>
          </w:p>
          <w:p w14:paraId="5E15D89D" w14:textId="77777777" w:rsidR="00D077E9" w:rsidRPr="00D86945" w:rsidRDefault="00D077E9" w:rsidP="00D077E9">
            <w:pPr>
              <w:rPr>
                <w:noProof/>
                <w:sz w:val="10"/>
                <w:szCs w:val="10"/>
              </w:rPr>
            </w:pPr>
          </w:p>
        </w:tc>
      </w:tr>
    </w:tbl>
    <w:p w14:paraId="0A1223B3" w14:textId="6FDEC921" w:rsidR="00D077E9" w:rsidRDefault="00AA51DB">
      <w:pPr>
        <w:spacing w:after="200"/>
      </w:pPr>
      <w:r>
        <w:rPr>
          <w:noProof/>
        </w:rPr>
        <w:drawing>
          <wp:anchor distT="0" distB="0" distL="114300" distR="114300" simplePos="0" relativeHeight="251663360" behindDoc="0" locked="0" layoutInCell="1" allowOverlap="1" wp14:anchorId="08C0536A" wp14:editId="58F36FE7">
            <wp:simplePos x="0" y="0"/>
            <wp:positionH relativeFrom="column">
              <wp:posOffset>4633333</wp:posOffset>
            </wp:positionH>
            <wp:positionV relativeFrom="paragraph">
              <wp:posOffset>7612230</wp:posOffset>
            </wp:positionV>
            <wp:extent cx="2070847" cy="941294"/>
            <wp:effectExtent l="0" t="0" r="0" b="0"/>
            <wp:wrapNone/>
            <wp:docPr id="9" name="Picture 9" descr="kaggle-logo-transparent-300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ggle-logo-transparent-300 - Analytics Vidhy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0847" cy="9412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77E9">
        <w:rPr>
          <w:noProof/>
        </w:rPr>
        <mc:AlternateContent>
          <mc:Choice Requires="wps">
            <w:drawing>
              <wp:anchor distT="0" distB="0" distL="114300" distR="114300" simplePos="0" relativeHeight="251659264" behindDoc="1" locked="0" layoutInCell="1" allowOverlap="1" wp14:anchorId="35AB824A" wp14:editId="50D6F94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9C6E54"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" fillcolor="#7030a0" stroked="f" strokeweight="2pt">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40D3103E" wp14:editId="7C22EB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43E50F"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p w14:paraId="741E8639" w14:textId="02988BDE" w:rsidR="00225507" w:rsidRPr="005A1E5C" w:rsidRDefault="00225507" w:rsidP="00D077E9">
      <w:pPr>
        <w:pStyle w:val="Heading1"/>
        <w:rPr>
          <w:rFonts w:ascii="Arial" w:hAnsi="Arial" w:cs="Arial"/>
          <w:sz w:val="60"/>
          <w:szCs w:val="60"/>
          <w:shd w:val="clear" w:color="auto" w:fill="FFFFFF"/>
        </w:rPr>
      </w:pPr>
      <w:r w:rsidRPr="005A1E5C">
        <w:rPr>
          <w:rFonts w:ascii="Arial" w:hAnsi="Arial" w:cs="Arial"/>
          <w:sz w:val="60"/>
          <w:szCs w:val="60"/>
          <w:shd w:val="clear" w:color="auto" w:fill="FFFFFF"/>
        </w:rPr>
        <w:lastRenderedPageBreak/>
        <w:t xml:space="preserve">Tweet Polarity Classification: </w:t>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6F35D324" w14:textId="77777777" w:rsidTr="00DF027C">
        <w:trPr>
          <w:trHeight w:val="3546"/>
        </w:trPr>
        <w:tc>
          <w:tcPr>
            <w:tcW w:w="9999" w:type="dxa"/>
          </w:tcPr>
          <w:sdt>
            <w:sdtPr>
              <w:id w:val="1660650702"/>
              <w:placeholder>
                <w:docPart w:val="1625E365A2CA478484CA55C47C3DBFBD"/>
              </w:placeholder>
              <w15:dataBinding w:prefixMappings="xmlns:ns0='http://schemas.microsoft.com/temp/samples' " w:xpath="/ns0:employees[1]/ns0:employee[1]/ns0:CompanyName[1]" w:storeItemID="{00000000-0000-0000-0000-000000000000}"/>
              <w15:appearance w15:val="hidden"/>
            </w:sdtPr>
            <w:sdtEndPr>
              <w:rPr>
                <w:rFonts w:eastAsiaTheme="minorEastAsia" w:cstheme="minorBidi"/>
                <w:b/>
                <w:sz w:val="28"/>
                <w:szCs w:val="22"/>
              </w:rPr>
            </w:sdtEndPr>
            <w:sdtContent>
              <w:p w14:paraId="0B651E29" w14:textId="77777777" w:rsidR="00225507" w:rsidRPr="005A1E5C" w:rsidRDefault="00225507" w:rsidP="00225507">
                <w:pPr>
                  <w:pStyle w:val="Heading2"/>
                  <w:rPr>
                    <w:rFonts w:ascii="Arial" w:hAnsi="Arial" w:cs="Arial"/>
                    <w:sz w:val="24"/>
                    <w:szCs w:val="21"/>
                    <w:shd w:val="clear" w:color="auto" w:fill="FFFFFF"/>
                  </w:rPr>
                </w:pPr>
                <w:r w:rsidRPr="005A1E5C">
                  <w:rPr>
                    <w:rFonts w:ascii="Arial" w:hAnsi="Arial" w:cs="Arial"/>
                    <w:sz w:val="24"/>
                    <w:szCs w:val="21"/>
                    <w:shd w:val="clear" w:color="auto" w:fill="FFFFFF"/>
                  </w:rPr>
                  <w:t>Given a message, classify whether the message is of positive, negative, or neutral sentiment.</w:t>
                </w:r>
              </w:p>
              <w:p w14:paraId="3ABE9AF7" w14:textId="77777777" w:rsidR="00225507" w:rsidRDefault="00225507" w:rsidP="00225507"/>
              <w:p w14:paraId="72C9E782" w14:textId="77777777" w:rsidR="005A1E5C" w:rsidRDefault="005A1E5C" w:rsidP="00225507"/>
              <w:p w14:paraId="4E0349DF" w14:textId="498447F9" w:rsidR="00225507" w:rsidRPr="00225507" w:rsidRDefault="00225507" w:rsidP="00225507">
                <w:r w:rsidRPr="00225507">
                  <w:t>Sentiment analysis is the interpretation and classification of emotions (positive, negative and neutral) within text data using text analysis techniques. Sentiment analysis allows businesses to identify customer sentiment toward products, brands or services in online conversations and feedback.</w:t>
                </w:r>
              </w:p>
            </w:sdtContent>
          </w:sdt>
        </w:tc>
      </w:tr>
      <w:tr w:rsidR="00DF027C" w14:paraId="22D745A2" w14:textId="77777777" w:rsidTr="00DF027C">
        <w:trPr>
          <w:trHeight w:val="1899"/>
        </w:trPr>
        <w:tc>
          <w:tcPr>
            <w:tcW w:w="9999" w:type="dxa"/>
            <w:shd w:val="clear" w:color="auto" w:fill="F2F2F2" w:themeFill="background1" w:themeFillShade="F2"/>
            <w:vAlign w:val="center"/>
          </w:tcPr>
          <w:p w14:paraId="7EF1F1D4" w14:textId="77777777" w:rsidR="00DF027C" w:rsidRPr="00DF027C" w:rsidRDefault="00DF027C" w:rsidP="00DF027C">
            <w:pPr>
              <w:pStyle w:val="EmphasisText"/>
              <w:jc w:val="center"/>
            </w:pPr>
            <w:r>
              <w:rPr>
                <w:noProof/>
              </w:rPr>
              <mc:AlternateContent>
                <mc:Choice Requires="wps">
                  <w:drawing>
                    <wp:inline distT="0" distB="0" distL="0" distR="0" wp14:anchorId="62C373F1" wp14:editId="7F43BF49">
                      <wp:extent cx="5422005" cy="695459"/>
                      <wp:effectExtent l="0" t="0" r="0" b="0"/>
                      <wp:docPr id="7" name="Text Box 7"/>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14:paraId="317DAFB0" w14:textId="1A77E10B" w:rsidR="00DF027C" w:rsidRPr="00225507" w:rsidRDefault="00DF027C" w:rsidP="00225507">
                                  <w:pPr>
                                    <w:jc w:val="center"/>
                                    <w:rPr>
                                      <w:i/>
                                      <w:sz w:val="36"/>
                                      <w:szCs w:val="36"/>
                                    </w:rPr>
                                  </w:pPr>
                                  <w:r w:rsidRPr="00225507">
                                    <w:rPr>
                                      <w:i/>
                                      <w:sz w:val="36"/>
                                      <w:szCs w:val="36"/>
                                    </w:rPr>
                                    <w:t>“</w:t>
                                  </w:r>
                                  <w:r w:rsidR="00225507" w:rsidRPr="00225507">
                                    <w:rPr>
                                      <w:i/>
                                      <w:sz w:val="36"/>
                                      <w:szCs w:val="36"/>
                                    </w:rPr>
                                    <w:t>The meaning of your communication is the response that you get.</w:t>
                                  </w:r>
                                  <w:r w:rsidRPr="00225507">
                                    <w:rPr>
                                      <w:i/>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C373F1" id="Text Box 7" o:spid="_x0000_s1027"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" filled="f" stroked="f" strokeweight=".5pt">
                      <v:textbox>
                        <w:txbxContent>
                          <w:p w14:paraId="317DAFB0" w14:textId="1A77E10B" w:rsidR="00DF027C" w:rsidRPr="00225507" w:rsidRDefault="00DF027C" w:rsidP="00225507">
                            <w:pPr>
                              <w:jc w:val="center"/>
                              <w:rPr>
                                <w:i/>
                                <w:sz w:val="36"/>
                                <w:szCs w:val="36"/>
                              </w:rPr>
                            </w:pPr>
                            <w:r w:rsidRPr="00225507">
                              <w:rPr>
                                <w:i/>
                                <w:sz w:val="36"/>
                                <w:szCs w:val="36"/>
                              </w:rPr>
                              <w:t>“</w:t>
                            </w:r>
                            <w:r w:rsidR="00225507" w:rsidRPr="00225507">
                              <w:rPr>
                                <w:i/>
                                <w:sz w:val="36"/>
                                <w:szCs w:val="36"/>
                              </w:rPr>
                              <w:t>The meaning of your communication is the response that you get.</w:t>
                            </w:r>
                            <w:r w:rsidRPr="00225507">
                              <w:rPr>
                                <w:i/>
                                <w:sz w:val="36"/>
                                <w:szCs w:val="36"/>
                              </w:rPr>
                              <w:t>”</w:t>
                            </w:r>
                          </w:p>
                        </w:txbxContent>
                      </v:textbox>
                      <w10:anchorlock/>
                    </v:shape>
                  </w:pict>
                </mc:Fallback>
              </mc:AlternateContent>
            </w:r>
          </w:p>
        </w:tc>
      </w:tr>
      <w:tr w:rsidR="00DF027C" w14:paraId="74C48489" w14:textId="77777777" w:rsidTr="00DF027C">
        <w:trPr>
          <w:trHeight w:val="5931"/>
        </w:trPr>
        <w:tc>
          <w:tcPr>
            <w:tcW w:w="9999" w:type="dxa"/>
          </w:tcPr>
          <w:p w14:paraId="6929177E" w14:textId="77777777" w:rsidR="00716D2C" w:rsidRDefault="00716D2C" w:rsidP="00716D2C">
            <w:pPr>
              <w:pStyle w:val="Content"/>
            </w:pPr>
          </w:p>
          <w:p w14:paraId="75E8CA1C" w14:textId="6954BF9E" w:rsidR="00716D2C" w:rsidRDefault="00716D2C" w:rsidP="00716D2C">
            <w:pPr>
              <w:pStyle w:val="Content"/>
              <w:rPr>
                <w:b/>
                <w:sz w:val="36"/>
              </w:rPr>
            </w:pPr>
            <w:r>
              <w:rPr>
                <w:b/>
                <w:sz w:val="36"/>
              </w:rPr>
              <w:t>INTRODUCTION</w:t>
            </w:r>
          </w:p>
          <w:p w14:paraId="24307E50" w14:textId="77777777" w:rsidR="00716D2C" w:rsidRDefault="00716D2C" w:rsidP="00716D2C">
            <w:pPr>
              <w:pStyle w:val="Content"/>
              <w:rPr>
                <w:b/>
                <w:sz w:val="36"/>
              </w:rPr>
            </w:pPr>
          </w:p>
          <w:p w14:paraId="2036427C" w14:textId="7E9E9113" w:rsidR="00716D2C" w:rsidRPr="00716D2C" w:rsidRDefault="00716D2C" w:rsidP="00716D2C">
            <w:pPr>
              <w:pStyle w:val="Content"/>
              <w:rPr>
                <w:b/>
                <w:sz w:val="36"/>
              </w:rPr>
            </w:pPr>
            <w:r w:rsidRPr="00716D2C">
              <w:rPr>
                <w:b/>
                <w:sz w:val="36"/>
              </w:rPr>
              <w:t>T</w:t>
            </w:r>
            <w:r w:rsidRPr="00716D2C">
              <w:rPr>
                <w:b/>
                <w:sz w:val="36"/>
              </w:rPr>
              <w:t>ypes of Sentiment Analysis</w:t>
            </w:r>
          </w:p>
          <w:p w14:paraId="5CA16297" w14:textId="77777777" w:rsidR="00716D2C" w:rsidRDefault="00716D2C" w:rsidP="00716D2C">
            <w:pPr>
              <w:pStyle w:val="Content"/>
            </w:pPr>
            <w:r>
              <w:t xml:space="preserve">Sentiment analysis models focus on polarity (positive, negative, neutral) but also on feelings and emotions (angry, happy, sad, </w:t>
            </w:r>
            <w:proofErr w:type="spellStart"/>
            <w:r>
              <w:t>etc</w:t>
            </w:r>
            <w:proofErr w:type="spellEnd"/>
            <w:r>
              <w:t>), and even on intentions (e.g. interested v. not interested).</w:t>
            </w:r>
          </w:p>
          <w:p w14:paraId="36502900" w14:textId="77777777" w:rsidR="00716D2C" w:rsidRDefault="00716D2C" w:rsidP="00716D2C">
            <w:pPr>
              <w:pStyle w:val="Content"/>
            </w:pPr>
          </w:p>
          <w:p w14:paraId="3C41BF4A" w14:textId="77777777" w:rsidR="00716D2C" w:rsidRDefault="00716D2C" w:rsidP="00716D2C">
            <w:pPr>
              <w:pStyle w:val="Content"/>
            </w:pPr>
            <w:r>
              <w:t>Here are some of the most popular types of sentiment analysis:</w:t>
            </w:r>
          </w:p>
          <w:p w14:paraId="41544F00" w14:textId="77777777" w:rsidR="00716D2C" w:rsidRDefault="00716D2C" w:rsidP="00716D2C">
            <w:pPr>
              <w:pStyle w:val="Content"/>
            </w:pPr>
          </w:p>
          <w:p w14:paraId="5A679A06" w14:textId="77777777" w:rsidR="00716D2C" w:rsidRPr="00716D2C" w:rsidRDefault="00716D2C" w:rsidP="00716D2C">
            <w:pPr>
              <w:pStyle w:val="Content"/>
              <w:rPr>
                <w:b/>
              </w:rPr>
            </w:pPr>
            <w:r w:rsidRPr="00716D2C">
              <w:rPr>
                <w:b/>
              </w:rPr>
              <w:t>Fine-grained Sentiment Analysis</w:t>
            </w:r>
          </w:p>
          <w:p w14:paraId="538CCF04" w14:textId="77777777" w:rsidR="00716D2C" w:rsidRDefault="00716D2C" w:rsidP="00716D2C">
            <w:pPr>
              <w:pStyle w:val="Content"/>
            </w:pPr>
            <w:r>
              <w:t>If polarity precision is important to your business, you might consider expanding your polarity categories to include:</w:t>
            </w:r>
          </w:p>
          <w:p w14:paraId="5BEEA970" w14:textId="77777777" w:rsidR="00716D2C" w:rsidRDefault="00716D2C" w:rsidP="00716D2C">
            <w:pPr>
              <w:pStyle w:val="Content"/>
            </w:pPr>
          </w:p>
          <w:p w14:paraId="6DE7177C" w14:textId="77777777" w:rsidR="00716D2C" w:rsidRDefault="00716D2C" w:rsidP="00716D2C">
            <w:pPr>
              <w:pStyle w:val="Content"/>
            </w:pPr>
            <w:r>
              <w:t>Very positive</w:t>
            </w:r>
          </w:p>
          <w:p w14:paraId="557CDC2B" w14:textId="77777777" w:rsidR="00716D2C" w:rsidRDefault="00716D2C" w:rsidP="00716D2C">
            <w:pPr>
              <w:pStyle w:val="Content"/>
            </w:pPr>
            <w:r>
              <w:t>Positive</w:t>
            </w:r>
          </w:p>
          <w:p w14:paraId="32173BA8" w14:textId="77777777" w:rsidR="00716D2C" w:rsidRDefault="00716D2C" w:rsidP="00716D2C">
            <w:pPr>
              <w:pStyle w:val="Content"/>
            </w:pPr>
            <w:r>
              <w:lastRenderedPageBreak/>
              <w:t>Neutral</w:t>
            </w:r>
          </w:p>
          <w:p w14:paraId="4058744C" w14:textId="77777777" w:rsidR="00716D2C" w:rsidRDefault="00716D2C" w:rsidP="00716D2C">
            <w:pPr>
              <w:pStyle w:val="Content"/>
            </w:pPr>
            <w:r>
              <w:t>Negative</w:t>
            </w:r>
          </w:p>
          <w:p w14:paraId="1C726067" w14:textId="77777777" w:rsidR="00716D2C" w:rsidRDefault="00716D2C" w:rsidP="00716D2C">
            <w:pPr>
              <w:pStyle w:val="Content"/>
            </w:pPr>
            <w:r>
              <w:t>Very negative</w:t>
            </w:r>
          </w:p>
          <w:p w14:paraId="6AE90C42" w14:textId="77777777" w:rsidR="00716D2C" w:rsidRDefault="00716D2C" w:rsidP="00716D2C">
            <w:pPr>
              <w:pStyle w:val="Content"/>
            </w:pPr>
            <w:r>
              <w:t>This is usually referred to as fine-grained sentiment analysis, and could be used to interpret 5-star ratings in a review, for example:</w:t>
            </w:r>
          </w:p>
          <w:p w14:paraId="48279815" w14:textId="77777777" w:rsidR="00716D2C" w:rsidRDefault="00716D2C" w:rsidP="00716D2C">
            <w:pPr>
              <w:pStyle w:val="Content"/>
            </w:pPr>
            <w:r>
              <w:t>Very Positive = 5 stars</w:t>
            </w:r>
          </w:p>
          <w:p w14:paraId="32023B4A" w14:textId="68772166" w:rsidR="00716D2C" w:rsidRDefault="00716D2C" w:rsidP="00716D2C">
            <w:pPr>
              <w:pStyle w:val="Content"/>
            </w:pPr>
            <w:r>
              <w:t>Very Negative = 1 star</w:t>
            </w:r>
          </w:p>
          <w:p w14:paraId="3D494416" w14:textId="77777777" w:rsidR="00716D2C" w:rsidRDefault="00716D2C" w:rsidP="00716D2C">
            <w:pPr>
              <w:pStyle w:val="Content"/>
            </w:pPr>
          </w:p>
          <w:p w14:paraId="1AA961AC" w14:textId="77777777" w:rsidR="00716D2C" w:rsidRPr="00716D2C" w:rsidRDefault="00716D2C" w:rsidP="00716D2C">
            <w:pPr>
              <w:pStyle w:val="Content"/>
              <w:rPr>
                <w:b/>
              </w:rPr>
            </w:pPr>
            <w:r w:rsidRPr="00716D2C">
              <w:rPr>
                <w:b/>
              </w:rPr>
              <w:t>Emotion detection</w:t>
            </w:r>
          </w:p>
          <w:p w14:paraId="6F14CA84" w14:textId="77777777" w:rsidR="00716D2C" w:rsidRDefault="00716D2C" w:rsidP="00716D2C">
            <w:pPr>
              <w:pStyle w:val="Content"/>
            </w:pPr>
            <w:r>
              <w:t>This type of sentiment analysis aims at detecting emotions, like happiness, frustration, anger, sadness, and so on. Many emotion detection systems use lexicons (i.e. lists of words and the emotions they convey) or complex machine learning algorithms.</w:t>
            </w:r>
          </w:p>
          <w:p w14:paraId="0BAA0B4A" w14:textId="77777777" w:rsidR="00716D2C" w:rsidRDefault="00716D2C" w:rsidP="00716D2C">
            <w:pPr>
              <w:pStyle w:val="Content"/>
            </w:pPr>
          </w:p>
          <w:p w14:paraId="157FC790" w14:textId="77777777" w:rsidR="00716D2C" w:rsidRDefault="00716D2C" w:rsidP="00716D2C">
            <w:pPr>
              <w:pStyle w:val="Content"/>
            </w:pPr>
            <w:r>
              <w:t xml:space="preserve">One of the downsides of using lexicons is that people express emotions in different ways. Some words that typically express anger, like bad or kill (e.g. your product is so </w:t>
            </w:r>
            <w:proofErr w:type="gramStart"/>
            <w:r>
              <w:t>bad</w:t>
            </w:r>
            <w:proofErr w:type="gramEnd"/>
            <w:r>
              <w:t xml:space="preserve"> or your customer support is killing me) might also express happiness (e.g. this is bad ass or you are killing it).</w:t>
            </w:r>
          </w:p>
          <w:p w14:paraId="6217A332" w14:textId="77777777" w:rsidR="00716D2C" w:rsidRDefault="00716D2C" w:rsidP="00716D2C">
            <w:pPr>
              <w:pStyle w:val="Content"/>
            </w:pPr>
          </w:p>
          <w:p w14:paraId="3FDCA4BC" w14:textId="77777777" w:rsidR="00716D2C" w:rsidRPr="00716D2C" w:rsidRDefault="00716D2C" w:rsidP="00716D2C">
            <w:pPr>
              <w:pStyle w:val="Content"/>
              <w:rPr>
                <w:b/>
              </w:rPr>
            </w:pPr>
            <w:r w:rsidRPr="00716D2C">
              <w:rPr>
                <w:b/>
              </w:rPr>
              <w:t>Aspect-based Sentiment Analysis</w:t>
            </w:r>
          </w:p>
          <w:p w14:paraId="0EA88589" w14:textId="13BD8649" w:rsidR="00716D2C" w:rsidRDefault="00716D2C" w:rsidP="00716D2C">
            <w:pPr>
              <w:pStyle w:val="Content"/>
            </w:pPr>
            <w:r>
              <w:t xml:space="preserve">Usually, when analyzing sentiments of texts, let’s say product reviews, you’ll want to know which </w:t>
            </w:r>
            <w:r w:rsidR="008313C3">
              <w:t>aspects</w:t>
            </w:r>
            <w:r>
              <w:t xml:space="preserve"> or features people are mentioning in a positive, neutral, or negative way. That's where aspect-based sentiment analysis can help, for example in this text: "The battery life of this camera is too short", an aspect-based classifier would be able to determine that the sentence expresses a negative opinion about the feature battery life.</w:t>
            </w:r>
          </w:p>
          <w:p w14:paraId="721785F3" w14:textId="77777777" w:rsidR="00716D2C" w:rsidRPr="00716D2C" w:rsidRDefault="00716D2C" w:rsidP="00716D2C">
            <w:pPr>
              <w:pStyle w:val="Content"/>
              <w:rPr>
                <w:b/>
              </w:rPr>
            </w:pPr>
          </w:p>
          <w:p w14:paraId="0B7AA96D" w14:textId="77777777" w:rsidR="00716D2C" w:rsidRPr="00716D2C" w:rsidRDefault="00716D2C" w:rsidP="00716D2C">
            <w:pPr>
              <w:pStyle w:val="Content"/>
              <w:rPr>
                <w:b/>
              </w:rPr>
            </w:pPr>
            <w:r w:rsidRPr="00716D2C">
              <w:rPr>
                <w:b/>
              </w:rPr>
              <w:t>Multilingual sentiment analysis</w:t>
            </w:r>
          </w:p>
          <w:p w14:paraId="7BC26EAB" w14:textId="77777777" w:rsidR="00716D2C" w:rsidRDefault="00716D2C" w:rsidP="00716D2C">
            <w:pPr>
              <w:pStyle w:val="Content"/>
            </w:pPr>
            <w:r>
              <w:t>Multilingual sentiment analysis can be difficult. It involves a lot of preprocessing and resources. Most of these resources are available online (e.g. sentiment lexicons), while others need to be created (e.g. translated corpora or noise detection algorithms), but you’ll need to know how to code to use them.</w:t>
            </w:r>
          </w:p>
          <w:p w14:paraId="5F097B68" w14:textId="77777777" w:rsidR="00716D2C" w:rsidRDefault="00716D2C" w:rsidP="00716D2C">
            <w:pPr>
              <w:pStyle w:val="Content"/>
            </w:pPr>
          </w:p>
          <w:p w14:paraId="447F71DD" w14:textId="0861841A" w:rsidR="00716D2C" w:rsidRDefault="00716D2C" w:rsidP="00DF027C">
            <w:pPr>
              <w:pStyle w:val="Content"/>
              <w:rPr>
                <w:i/>
                <w:sz w:val="36"/>
              </w:rPr>
            </w:pPr>
          </w:p>
          <w:p w14:paraId="2E1B7511" w14:textId="4624A8CF" w:rsidR="00DF027C" w:rsidRDefault="006319DA" w:rsidP="00DF027C">
            <w:pPr>
              <w:pStyle w:val="Content"/>
              <w:rPr>
                <w:i/>
                <w:sz w:val="36"/>
              </w:rPr>
            </w:pPr>
            <w:r>
              <w:rPr>
                <w:i/>
                <w:sz w:val="36"/>
              </w:rPr>
              <w:lastRenderedPageBreak/>
              <w:t xml:space="preserve">OUR </w:t>
            </w:r>
            <w:r w:rsidR="00716D2C">
              <w:rPr>
                <w:i/>
                <w:sz w:val="36"/>
              </w:rPr>
              <w:t>APPROACH</w:t>
            </w:r>
          </w:p>
          <w:p w14:paraId="68661F7F" w14:textId="335E83A6" w:rsidR="00716D2C" w:rsidRDefault="00716D2C" w:rsidP="00DF027C">
            <w:pPr>
              <w:pStyle w:val="Content"/>
              <w:rPr>
                <w:i/>
                <w:sz w:val="36"/>
              </w:rPr>
            </w:pPr>
            <w:r>
              <w:rPr>
                <w:i/>
                <w:sz w:val="36"/>
              </w:rPr>
              <w:t>After exp</w:t>
            </w:r>
            <w:r w:rsidR="001E0DF5">
              <w:rPr>
                <w:i/>
                <w:sz w:val="36"/>
              </w:rPr>
              <w:t>lo</w:t>
            </w:r>
            <w:r>
              <w:rPr>
                <w:i/>
                <w:sz w:val="36"/>
              </w:rPr>
              <w:t>r</w:t>
            </w:r>
            <w:r w:rsidR="001E0DF5">
              <w:rPr>
                <w:i/>
                <w:sz w:val="36"/>
              </w:rPr>
              <w:t>at</w:t>
            </w:r>
            <w:r>
              <w:rPr>
                <w:i/>
                <w:sz w:val="36"/>
              </w:rPr>
              <w:t xml:space="preserve">ory analysis of the given dataset it was found that the dataset was imbalanced. </w:t>
            </w:r>
            <w:r w:rsidR="001E0DF5">
              <w:rPr>
                <w:i/>
                <w:sz w:val="36"/>
              </w:rPr>
              <w:t>So,</w:t>
            </w:r>
            <w:r>
              <w:rPr>
                <w:i/>
                <w:sz w:val="36"/>
              </w:rPr>
              <w:t xml:space="preserve"> after cleaning the data, I applied data augmentation to make dataset balanced and then trained a Neural Network on it.</w:t>
            </w:r>
          </w:p>
          <w:p w14:paraId="32E77255" w14:textId="77777777" w:rsidR="00716D2C" w:rsidRDefault="00716D2C" w:rsidP="00DF027C">
            <w:pPr>
              <w:pStyle w:val="Content"/>
              <w:rPr>
                <w:i/>
                <w:sz w:val="36"/>
              </w:rPr>
            </w:pPr>
          </w:p>
          <w:p w14:paraId="7A7C492A" w14:textId="568E3B18" w:rsidR="00716D2C" w:rsidRDefault="00716D2C" w:rsidP="00DF027C">
            <w:pPr>
              <w:pStyle w:val="Content"/>
              <w:rPr>
                <w:i/>
                <w:sz w:val="36"/>
              </w:rPr>
            </w:pPr>
            <w:r>
              <w:rPr>
                <w:i/>
                <w:sz w:val="36"/>
              </w:rPr>
              <w:t>Cleaning the dataset:</w:t>
            </w:r>
          </w:p>
          <w:p w14:paraId="65E95193" w14:textId="42EB55BC" w:rsidR="002A2B1E" w:rsidRDefault="002A2B1E" w:rsidP="00DF027C">
            <w:pPr>
              <w:pStyle w:val="Content"/>
              <w:rPr>
                <w:i/>
                <w:sz w:val="36"/>
              </w:rPr>
            </w:pPr>
          </w:p>
          <w:p w14:paraId="5944E543" w14:textId="3DEF24D1" w:rsidR="002A2B1E" w:rsidRDefault="00644624" w:rsidP="00DF027C">
            <w:pPr>
              <w:pStyle w:val="Content"/>
              <w:rPr>
                <w:sz w:val="36"/>
              </w:rPr>
            </w:pPr>
            <w:r>
              <w:rPr>
                <w:sz w:val="36"/>
              </w:rPr>
              <w:t xml:space="preserve">Tweets are noisy data and the sentences may contain many different types of short hand words instead of complete words. This is </w:t>
            </w:r>
            <w:proofErr w:type="spellStart"/>
            <w:r>
              <w:rPr>
                <w:sz w:val="36"/>
              </w:rPr>
              <w:t>maily</w:t>
            </w:r>
            <w:proofErr w:type="spellEnd"/>
            <w:r>
              <w:rPr>
                <w:sz w:val="36"/>
              </w:rPr>
              <w:t xml:space="preserve"> because tweets have a maximum limit of 250 </w:t>
            </w:r>
            <w:proofErr w:type="spellStart"/>
            <w:r>
              <w:rPr>
                <w:sz w:val="36"/>
              </w:rPr>
              <w:t>charecters</w:t>
            </w:r>
            <w:proofErr w:type="spellEnd"/>
            <w:r>
              <w:rPr>
                <w:sz w:val="36"/>
              </w:rPr>
              <w:t xml:space="preserve">. </w:t>
            </w:r>
            <w:proofErr w:type="gramStart"/>
            <w:r>
              <w:rPr>
                <w:sz w:val="36"/>
              </w:rPr>
              <w:t>So</w:t>
            </w:r>
            <w:proofErr w:type="gramEnd"/>
            <w:r>
              <w:rPr>
                <w:sz w:val="36"/>
              </w:rPr>
              <w:t xml:space="preserve"> people try to use shorthand words/emoticons as much as possible to fit the tweets under the max limit.</w:t>
            </w:r>
          </w:p>
          <w:p w14:paraId="1A6438CD" w14:textId="566CC7F3" w:rsidR="00644624" w:rsidRDefault="00644624" w:rsidP="00DF027C">
            <w:pPr>
              <w:pStyle w:val="Content"/>
              <w:rPr>
                <w:sz w:val="36"/>
              </w:rPr>
            </w:pPr>
            <w:r>
              <w:rPr>
                <w:sz w:val="36"/>
              </w:rPr>
              <w:t>Also, tweets contain hyperlinks which should be removed as they are of little use to us.</w:t>
            </w:r>
          </w:p>
          <w:p w14:paraId="263FAA2B" w14:textId="17485F77" w:rsidR="00644624" w:rsidRPr="00644624" w:rsidRDefault="00644624" w:rsidP="00644624">
            <w:pPr>
              <w:pStyle w:val="Content"/>
              <w:numPr>
                <w:ilvl w:val="0"/>
                <w:numId w:val="1"/>
              </w:numPr>
              <w:rPr>
                <w:sz w:val="36"/>
              </w:rPr>
            </w:pPr>
            <w:r>
              <w:rPr>
                <w:sz w:val="36"/>
              </w:rPr>
              <w:t xml:space="preserve">Importing the dataset from </w:t>
            </w:r>
            <w:proofErr w:type="spellStart"/>
            <w:r>
              <w:rPr>
                <w:sz w:val="36"/>
              </w:rPr>
              <w:t>kaggle</w:t>
            </w:r>
            <w:proofErr w:type="spellEnd"/>
          </w:p>
          <w:p w14:paraId="069D1750" w14:textId="08C62C7F" w:rsidR="00644624" w:rsidRDefault="00716D2C" w:rsidP="00DF027C">
            <w:pPr>
              <w:pStyle w:val="Content"/>
              <w:rPr>
                <w:i/>
                <w:sz w:val="36"/>
              </w:rPr>
            </w:pPr>
            <w:r>
              <w:rPr>
                <w:noProof/>
              </w:rPr>
              <w:drawing>
                <wp:inline distT="0" distB="0" distL="0" distR="0" wp14:anchorId="298095B4" wp14:editId="44FBD86E">
                  <wp:extent cx="6309360"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360" cy="3143250"/>
                          </a:xfrm>
                          <a:prstGeom prst="rect">
                            <a:avLst/>
                          </a:prstGeom>
                        </pic:spPr>
                      </pic:pic>
                    </a:graphicData>
                  </a:graphic>
                </wp:inline>
              </w:drawing>
            </w:r>
          </w:p>
          <w:p w14:paraId="729C9284" w14:textId="77777777" w:rsidR="00644624" w:rsidRDefault="00716D2C" w:rsidP="00DF027C">
            <w:pPr>
              <w:pStyle w:val="Content"/>
              <w:rPr>
                <w:i/>
                <w:sz w:val="36"/>
              </w:rPr>
            </w:pPr>
            <w:r>
              <w:rPr>
                <w:noProof/>
              </w:rPr>
              <w:lastRenderedPageBreak/>
              <w:drawing>
                <wp:inline distT="0" distB="0" distL="0" distR="0" wp14:anchorId="74865C6F" wp14:editId="61950A8E">
                  <wp:extent cx="6309360" cy="3374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9360" cy="3374390"/>
                          </a:xfrm>
                          <a:prstGeom prst="rect">
                            <a:avLst/>
                          </a:prstGeom>
                        </pic:spPr>
                      </pic:pic>
                    </a:graphicData>
                  </a:graphic>
                </wp:inline>
              </w:drawing>
            </w:r>
          </w:p>
          <w:p w14:paraId="5525088F" w14:textId="77777777" w:rsidR="00644624" w:rsidRDefault="00644624" w:rsidP="00DF027C">
            <w:pPr>
              <w:pStyle w:val="Content"/>
              <w:rPr>
                <w:i/>
                <w:sz w:val="36"/>
              </w:rPr>
            </w:pPr>
          </w:p>
          <w:p w14:paraId="5F87B8AC" w14:textId="22110660" w:rsidR="00716D2C" w:rsidRPr="00644624" w:rsidRDefault="00644624" w:rsidP="00644624">
            <w:pPr>
              <w:pStyle w:val="Content"/>
              <w:numPr>
                <w:ilvl w:val="0"/>
                <w:numId w:val="1"/>
              </w:numPr>
              <w:rPr>
                <w:sz w:val="36"/>
              </w:rPr>
            </w:pPr>
            <w:r>
              <w:rPr>
                <w:sz w:val="36"/>
              </w:rPr>
              <w:t xml:space="preserve">We now merge both train and test dataset as both </w:t>
            </w:r>
            <w:proofErr w:type="gramStart"/>
            <w:r>
              <w:rPr>
                <w:sz w:val="36"/>
              </w:rPr>
              <w:t>dataset</w:t>
            </w:r>
            <w:proofErr w:type="gramEnd"/>
            <w:r>
              <w:rPr>
                <w:sz w:val="36"/>
              </w:rPr>
              <w:t xml:space="preserve"> needs to be cleaned. </w:t>
            </w:r>
          </w:p>
        </w:tc>
      </w:tr>
    </w:tbl>
    <w:p w14:paraId="321D64BF" w14:textId="36342885" w:rsidR="0087605E" w:rsidRDefault="00716D2C" w:rsidP="00DF027C">
      <w:r>
        <w:rPr>
          <w:noProof/>
        </w:rPr>
        <w:lastRenderedPageBreak/>
        <w:drawing>
          <wp:inline distT="0" distB="0" distL="0" distR="0" wp14:anchorId="30DB800E" wp14:editId="5F339785">
            <wp:extent cx="6309360" cy="39344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09360" cy="3934460"/>
                    </a:xfrm>
                    <a:prstGeom prst="rect">
                      <a:avLst/>
                    </a:prstGeom>
                  </pic:spPr>
                </pic:pic>
              </a:graphicData>
            </a:graphic>
          </wp:inline>
        </w:drawing>
      </w:r>
    </w:p>
    <w:p w14:paraId="0A033961" w14:textId="3C778501" w:rsidR="00644624" w:rsidRDefault="00644624" w:rsidP="00644624">
      <w:pPr>
        <w:pStyle w:val="ListParagraph"/>
        <w:numPr>
          <w:ilvl w:val="0"/>
          <w:numId w:val="1"/>
        </w:numPr>
      </w:pPr>
      <w:proofErr w:type="gramStart"/>
      <w:r>
        <w:lastRenderedPageBreak/>
        <w:t>Next</w:t>
      </w:r>
      <w:proofErr w:type="gramEnd"/>
      <w:r>
        <w:t xml:space="preserve"> we wrote a simple function which removes pattern from the dataset by passing regex pattern and text into it.</w:t>
      </w:r>
    </w:p>
    <w:p w14:paraId="5531A9F9" w14:textId="50365818" w:rsidR="00716D2C" w:rsidRDefault="00716D2C" w:rsidP="00DF027C">
      <w:r>
        <w:rPr>
          <w:noProof/>
        </w:rPr>
        <w:drawing>
          <wp:inline distT="0" distB="0" distL="0" distR="0" wp14:anchorId="44EE62C5" wp14:editId="73B16B9D">
            <wp:extent cx="6309360" cy="4438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9360" cy="4438650"/>
                    </a:xfrm>
                    <a:prstGeom prst="rect">
                      <a:avLst/>
                    </a:prstGeom>
                  </pic:spPr>
                </pic:pic>
              </a:graphicData>
            </a:graphic>
          </wp:inline>
        </w:drawing>
      </w:r>
    </w:p>
    <w:p w14:paraId="4FDE7DAA" w14:textId="2587C0A5" w:rsidR="00644624" w:rsidRDefault="00644624" w:rsidP="00DF027C"/>
    <w:p w14:paraId="75B931CB" w14:textId="77777777" w:rsidR="006319DA" w:rsidRDefault="006319DA" w:rsidP="00DF027C"/>
    <w:p w14:paraId="63F64445" w14:textId="5CB81FFF" w:rsidR="00644624" w:rsidRDefault="00644624" w:rsidP="00DF027C">
      <w:r>
        <w:t xml:space="preserve">We </w:t>
      </w:r>
      <w:r w:rsidR="009430B6">
        <w:t xml:space="preserve">apply the following modifications to </w:t>
      </w:r>
      <w:r>
        <w:t>tweet:</w:t>
      </w:r>
    </w:p>
    <w:p w14:paraId="0E6FE669" w14:textId="50ADAC4C" w:rsidR="00644624" w:rsidRDefault="009430B6" w:rsidP="00644624">
      <w:pPr>
        <w:pStyle w:val="ListParagraph"/>
        <w:numPr>
          <w:ilvl w:val="0"/>
          <w:numId w:val="1"/>
        </w:numPr>
      </w:pPr>
      <w:r>
        <w:t xml:space="preserve">Remove </w:t>
      </w:r>
      <w:r w:rsidR="00644624">
        <w:t>Usernames (@user)</w:t>
      </w:r>
    </w:p>
    <w:p w14:paraId="74DE5681" w14:textId="79F6AE2C" w:rsidR="00644624" w:rsidRDefault="009430B6" w:rsidP="00644624">
      <w:pPr>
        <w:pStyle w:val="ListParagraph"/>
        <w:numPr>
          <w:ilvl w:val="0"/>
          <w:numId w:val="1"/>
        </w:numPr>
      </w:pPr>
      <w:r>
        <w:t>Convert tweets to lowercase</w:t>
      </w:r>
    </w:p>
    <w:p w14:paraId="0784C520" w14:textId="5A6D8051" w:rsidR="009430B6" w:rsidRDefault="009430B6" w:rsidP="00644624">
      <w:pPr>
        <w:pStyle w:val="ListParagraph"/>
        <w:numPr>
          <w:ilvl w:val="0"/>
          <w:numId w:val="1"/>
        </w:numPr>
      </w:pPr>
      <w:r>
        <w:t>Converting apostrophe words to set of words. (“I’m” to “I” am etc.)</w:t>
      </w:r>
      <w:r w:rsidR="000D7C3C">
        <w:t xml:space="preserve"> </w:t>
      </w:r>
      <w:r w:rsidR="000D7C3C">
        <w:t xml:space="preserve">using </w:t>
      </w:r>
      <w:proofErr w:type="spellStart"/>
      <w:proofErr w:type="gramStart"/>
      <w:r w:rsidR="000D7C3C">
        <w:t>a</w:t>
      </w:r>
      <w:proofErr w:type="spellEnd"/>
      <w:proofErr w:type="gramEnd"/>
      <w:r w:rsidR="000D7C3C">
        <w:t xml:space="preserve"> </w:t>
      </w:r>
      <w:r w:rsidR="000D7C3C">
        <w:t>apostrophe words</w:t>
      </w:r>
      <w:r w:rsidR="000D7C3C">
        <w:t xml:space="preserve"> dictionary</w:t>
      </w:r>
    </w:p>
    <w:p w14:paraId="4EC6D553" w14:textId="4843612B" w:rsidR="009430B6" w:rsidRDefault="000D7C3C" w:rsidP="00644624">
      <w:pPr>
        <w:pStyle w:val="ListParagraph"/>
        <w:numPr>
          <w:ilvl w:val="0"/>
          <w:numId w:val="1"/>
        </w:numPr>
      </w:pPr>
      <w:r>
        <w:t>Remove hyperlinks</w:t>
      </w:r>
    </w:p>
    <w:p w14:paraId="5BF392E0" w14:textId="35E078B2" w:rsidR="000D7C3C" w:rsidRDefault="000D7C3C" w:rsidP="00644624">
      <w:pPr>
        <w:pStyle w:val="ListParagraph"/>
        <w:numPr>
          <w:ilvl w:val="0"/>
          <w:numId w:val="1"/>
        </w:numPr>
      </w:pPr>
      <w:r>
        <w:t>Convert short words to complete words using a short word dictionary</w:t>
      </w:r>
    </w:p>
    <w:p w14:paraId="7F831343" w14:textId="7CE5D96A" w:rsidR="000D7C3C" w:rsidRDefault="000D7C3C" w:rsidP="00644624">
      <w:pPr>
        <w:pStyle w:val="ListParagraph"/>
        <w:numPr>
          <w:ilvl w:val="0"/>
          <w:numId w:val="1"/>
        </w:numPr>
      </w:pPr>
      <w:r>
        <w:t xml:space="preserve">Converting emoticons to word emotions using </w:t>
      </w:r>
      <w:proofErr w:type="gramStart"/>
      <w:r>
        <w:t>a</w:t>
      </w:r>
      <w:proofErr w:type="gramEnd"/>
      <w:r>
        <w:t xml:space="preserve"> emoticon dictionary</w:t>
      </w:r>
    </w:p>
    <w:p w14:paraId="18D2C3C7" w14:textId="2759B3EB" w:rsidR="000D7C3C" w:rsidRDefault="000D7C3C" w:rsidP="00644624">
      <w:pPr>
        <w:pStyle w:val="ListParagraph"/>
        <w:numPr>
          <w:ilvl w:val="0"/>
          <w:numId w:val="1"/>
        </w:numPr>
      </w:pPr>
      <w:r>
        <w:t>Removing all special characters</w:t>
      </w:r>
      <w:r w:rsidR="00D32760">
        <w:t xml:space="preserve"> </w:t>
      </w:r>
    </w:p>
    <w:p w14:paraId="37580BB3" w14:textId="4401777E" w:rsidR="00D32760" w:rsidRDefault="00D32760" w:rsidP="00644624">
      <w:pPr>
        <w:pStyle w:val="ListParagraph"/>
        <w:numPr>
          <w:ilvl w:val="0"/>
          <w:numId w:val="1"/>
        </w:numPr>
      </w:pPr>
      <w:r>
        <w:t>Removing all numbers</w:t>
      </w:r>
    </w:p>
    <w:p w14:paraId="6BB4DFCA" w14:textId="346E244E" w:rsidR="00D32760" w:rsidRDefault="00D32760" w:rsidP="00D32760">
      <w:pPr>
        <w:pStyle w:val="ListParagraph"/>
        <w:numPr>
          <w:ilvl w:val="0"/>
          <w:numId w:val="1"/>
        </w:numPr>
      </w:pPr>
      <w:r>
        <w:t>Removing single characters (word length &lt; 1)</w:t>
      </w:r>
    </w:p>
    <w:p w14:paraId="08E5189A" w14:textId="70CE25E8" w:rsidR="00716D2C" w:rsidRDefault="00716D2C" w:rsidP="00DF027C">
      <w:r>
        <w:rPr>
          <w:noProof/>
        </w:rPr>
        <w:lastRenderedPageBreak/>
        <w:drawing>
          <wp:inline distT="0" distB="0" distL="0" distR="0" wp14:anchorId="1FA99ED1" wp14:editId="49CDA20A">
            <wp:extent cx="6309360" cy="36918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3691890"/>
                    </a:xfrm>
                    <a:prstGeom prst="rect">
                      <a:avLst/>
                    </a:prstGeom>
                  </pic:spPr>
                </pic:pic>
              </a:graphicData>
            </a:graphic>
          </wp:inline>
        </w:drawing>
      </w:r>
    </w:p>
    <w:p w14:paraId="2F91320A" w14:textId="28534C8D" w:rsidR="00716D2C" w:rsidRDefault="00F83F55" w:rsidP="00DF027C">
      <w:r>
        <w:rPr>
          <w:noProof/>
        </w:rPr>
        <w:drawing>
          <wp:inline distT="0" distB="0" distL="0" distR="0" wp14:anchorId="1FDE8834" wp14:editId="6ED624EB">
            <wp:extent cx="6309360" cy="2172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2172970"/>
                    </a:xfrm>
                    <a:prstGeom prst="rect">
                      <a:avLst/>
                    </a:prstGeom>
                  </pic:spPr>
                </pic:pic>
              </a:graphicData>
            </a:graphic>
          </wp:inline>
        </w:drawing>
      </w:r>
    </w:p>
    <w:p w14:paraId="1EAC7665" w14:textId="4C8C453A" w:rsidR="00F83F55" w:rsidRDefault="00F83F55" w:rsidP="00DF027C">
      <w:r>
        <w:rPr>
          <w:noProof/>
        </w:rPr>
        <w:lastRenderedPageBreak/>
        <w:drawing>
          <wp:inline distT="0" distB="0" distL="0" distR="0" wp14:anchorId="27E1F624" wp14:editId="702B69F1">
            <wp:extent cx="6309360" cy="42995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4299585"/>
                    </a:xfrm>
                    <a:prstGeom prst="rect">
                      <a:avLst/>
                    </a:prstGeom>
                  </pic:spPr>
                </pic:pic>
              </a:graphicData>
            </a:graphic>
          </wp:inline>
        </w:drawing>
      </w:r>
    </w:p>
    <w:p w14:paraId="3C489385" w14:textId="71981D97" w:rsidR="00F83F55" w:rsidRDefault="00F83F55" w:rsidP="00DF027C"/>
    <w:p w14:paraId="73B42230" w14:textId="2138B305" w:rsidR="00F83F55" w:rsidRDefault="00F83F55" w:rsidP="00DF027C">
      <w:r>
        <w:rPr>
          <w:noProof/>
        </w:rPr>
        <w:lastRenderedPageBreak/>
        <w:drawing>
          <wp:inline distT="0" distB="0" distL="0" distR="0" wp14:anchorId="5680A745" wp14:editId="4BB60709">
            <wp:extent cx="6309360" cy="4304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4304665"/>
                    </a:xfrm>
                    <a:prstGeom prst="rect">
                      <a:avLst/>
                    </a:prstGeom>
                  </pic:spPr>
                </pic:pic>
              </a:graphicData>
            </a:graphic>
          </wp:inline>
        </w:drawing>
      </w:r>
    </w:p>
    <w:p w14:paraId="17389CFD" w14:textId="72B00020" w:rsidR="00F83F55" w:rsidRDefault="00F83F55" w:rsidP="00DF027C">
      <w:r>
        <w:rPr>
          <w:noProof/>
        </w:rPr>
        <w:drawing>
          <wp:inline distT="0" distB="0" distL="0" distR="0" wp14:anchorId="1FE5DBC5" wp14:editId="1621E67F">
            <wp:extent cx="6309360" cy="21628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2162810"/>
                    </a:xfrm>
                    <a:prstGeom prst="rect">
                      <a:avLst/>
                    </a:prstGeom>
                  </pic:spPr>
                </pic:pic>
              </a:graphicData>
            </a:graphic>
          </wp:inline>
        </w:drawing>
      </w:r>
    </w:p>
    <w:p w14:paraId="6501B51F" w14:textId="1FF39A57" w:rsidR="00155E64" w:rsidRDefault="00155E64" w:rsidP="00DF027C">
      <w:r>
        <w:t>We then save the processed dataset as a csv.</w:t>
      </w:r>
    </w:p>
    <w:p w14:paraId="636F31A3" w14:textId="0B5ECBB1" w:rsidR="00155E64" w:rsidRDefault="00155E64" w:rsidP="00DF027C"/>
    <w:p w14:paraId="4EB907D6" w14:textId="2B6E81F9" w:rsidR="00155E64" w:rsidRDefault="00155E64" w:rsidP="00DF027C"/>
    <w:p w14:paraId="497CF025" w14:textId="5915883E" w:rsidR="00155E64" w:rsidRDefault="00155E64" w:rsidP="00DF027C"/>
    <w:p w14:paraId="2A189355" w14:textId="0BD8F16F" w:rsidR="00155E64" w:rsidRDefault="00155E64" w:rsidP="00DF027C"/>
    <w:p w14:paraId="1CB2E2BA" w14:textId="15B0C447" w:rsidR="00155E64" w:rsidRDefault="00155E64" w:rsidP="00DF027C"/>
    <w:p w14:paraId="6E585B18" w14:textId="688695FC" w:rsidR="00F83F55" w:rsidRDefault="00F83F55" w:rsidP="00DF027C"/>
    <w:p w14:paraId="0E34C283" w14:textId="1756ECE9" w:rsidR="00F83F55" w:rsidRDefault="00F83F55" w:rsidP="00DF027C">
      <w:r>
        <w:rPr>
          <w:noProof/>
        </w:rPr>
        <w:lastRenderedPageBreak/>
        <w:drawing>
          <wp:inline distT="0" distB="0" distL="0" distR="0" wp14:anchorId="26A40151" wp14:editId="2E44900C">
            <wp:extent cx="6309360" cy="4083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4083050"/>
                    </a:xfrm>
                    <a:prstGeom prst="rect">
                      <a:avLst/>
                    </a:prstGeom>
                  </pic:spPr>
                </pic:pic>
              </a:graphicData>
            </a:graphic>
          </wp:inline>
        </w:drawing>
      </w:r>
    </w:p>
    <w:p w14:paraId="7CCB643B" w14:textId="5F74C110" w:rsidR="00F83F55" w:rsidRDefault="00F83F55" w:rsidP="00DF027C"/>
    <w:p w14:paraId="1D1F6B44" w14:textId="04A3AAB5" w:rsidR="00155E64" w:rsidRDefault="00155E64" w:rsidP="00DF027C">
      <w:r>
        <w:t>As we can see that the value counts of negative sentiments is a lot less than positive and negative sentiments. This makes the dataset heavily imbalanced.</w:t>
      </w:r>
    </w:p>
    <w:p w14:paraId="0D18C048" w14:textId="7E9FBCA8" w:rsidR="00F83F55" w:rsidRDefault="00F83F55" w:rsidP="00DF027C">
      <w:r>
        <w:rPr>
          <w:noProof/>
        </w:rPr>
        <w:drawing>
          <wp:inline distT="0" distB="0" distL="0" distR="0" wp14:anchorId="3575E7DC" wp14:editId="3B4FC75B">
            <wp:extent cx="6309360" cy="3012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3012440"/>
                    </a:xfrm>
                    <a:prstGeom prst="rect">
                      <a:avLst/>
                    </a:prstGeom>
                  </pic:spPr>
                </pic:pic>
              </a:graphicData>
            </a:graphic>
          </wp:inline>
        </w:drawing>
      </w:r>
    </w:p>
    <w:p w14:paraId="602DD689" w14:textId="23406F53" w:rsidR="00F83F55" w:rsidRDefault="00F83F55" w:rsidP="00DF027C">
      <w:r>
        <w:t>Data Augmentation</w:t>
      </w:r>
      <w:r w:rsidR="00155E64">
        <w:t xml:space="preserve"> using </w:t>
      </w:r>
      <w:proofErr w:type="spellStart"/>
      <w:r w:rsidR="00155E64">
        <w:t>nlpaug</w:t>
      </w:r>
      <w:proofErr w:type="spellEnd"/>
    </w:p>
    <w:p w14:paraId="16C994E2" w14:textId="3D41BF23" w:rsidR="00F83F55" w:rsidRDefault="00BB288A" w:rsidP="00DF027C">
      <w:r>
        <w:rPr>
          <w:noProof/>
        </w:rPr>
        <w:lastRenderedPageBreak/>
        <w:drawing>
          <wp:inline distT="0" distB="0" distL="0" distR="0" wp14:anchorId="1D6DBA2C" wp14:editId="0F4AA251">
            <wp:extent cx="6309360" cy="33235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9360" cy="3323590"/>
                    </a:xfrm>
                    <a:prstGeom prst="rect">
                      <a:avLst/>
                    </a:prstGeom>
                  </pic:spPr>
                </pic:pic>
              </a:graphicData>
            </a:graphic>
          </wp:inline>
        </w:drawing>
      </w:r>
    </w:p>
    <w:p w14:paraId="1E4E8705" w14:textId="1E63507D" w:rsidR="00BB288A" w:rsidRDefault="00BB288A" w:rsidP="00DF027C">
      <w:r>
        <w:rPr>
          <w:noProof/>
        </w:rPr>
        <w:drawing>
          <wp:inline distT="0" distB="0" distL="0" distR="0" wp14:anchorId="1133941F" wp14:editId="4BEB5687">
            <wp:extent cx="6309360" cy="4352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9360" cy="4352925"/>
                    </a:xfrm>
                    <a:prstGeom prst="rect">
                      <a:avLst/>
                    </a:prstGeom>
                  </pic:spPr>
                </pic:pic>
              </a:graphicData>
            </a:graphic>
          </wp:inline>
        </w:drawing>
      </w:r>
    </w:p>
    <w:p w14:paraId="63137DE9" w14:textId="1B014B3A" w:rsidR="00BB288A" w:rsidRDefault="00BB288A" w:rsidP="00DF027C"/>
    <w:p w14:paraId="1BAFBB60" w14:textId="79FB98F1" w:rsidR="00BB288A" w:rsidRDefault="00BB288A" w:rsidP="00DF027C">
      <w:r>
        <w:rPr>
          <w:noProof/>
        </w:rPr>
        <w:lastRenderedPageBreak/>
        <w:drawing>
          <wp:inline distT="0" distB="0" distL="0" distR="0" wp14:anchorId="543F0242" wp14:editId="238579DB">
            <wp:extent cx="5414414" cy="311971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7313" cy="3144436"/>
                    </a:xfrm>
                    <a:prstGeom prst="rect">
                      <a:avLst/>
                    </a:prstGeom>
                  </pic:spPr>
                </pic:pic>
              </a:graphicData>
            </a:graphic>
          </wp:inline>
        </w:drawing>
      </w:r>
    </w:p>
    <w:p w14:paraId="442754EE" w14:textId="1AEAC972" w:rsidR="00155E64" w:rsidRDefault="00155E64" w:rsidP="00DF027C">
      <w:r>
        <w:t xml:space="preserve">After text augmentation we remove </w:t>
      </w:r>
      <w:r w:rsidR="000F5859">
        <w:t>stop words</w:t>
      </w:r>
      <w:r>
        <w:t xml:space="preserve"> and lemmatize the dataset </w:t>
      </w:r>
      <w:r w:rsidR="000F5859">
        <w:t>again as augmented tweets might have stop words in them.</w:t>
      </w:r>
    </w:p>
    <w:p w14:paraId="733AFA88" w14:textId="5E8BDA59" w:rsidR="00BB288A" w:rsidRDefault="00BB288A" w:rsidP="00DF027C">
      <w:r>
        <w:rPr>
          <w:noProof/>
        </w:rPr>
        <w:drawing>
          <wp:inline distT="0" distB="0" distL="0" distR="0" wp14:anchorId="52F31404" wp14:editId="0256FF46">
            <wp:extent cx="6309360" cy="10077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9360" cy="1007745"/>
                    </a:xfrm>
                    <a:prstGeom prst="rect">
                      <a:avLst/>
                    </a:prstGeom>
                  </pic:spPr>
                </pic:pic>
              </a:graphicData>
            </a:graphic>
          </wp:inline>
        </w:drawing>
      </w:r>
    </w:p>
    <w:p w14:paraId="364471D6" w14:textId="1A5C2891" w:rsidR="00BB288A" w:rsidRDefault="00BB288A" w:rsidP="00DF027C">
      <w:r>
        <w:rPr>
          <w:noProof/>
        </w:rPr>
        <w:drawing>
          <wp:inline distT="0" distB="0" distL="0" distR="0" wp14:anchorId="138D5619" wp14:editId="68AEFDDB">
            <wp:extent cx="5189282" cy="372483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7099" cy="3744802"/>
                    </a:xfrm>
                    <a:prstGeom prst="rect">
                      <a:avLst/>
                    </a:prstGeom>
                  </pic:spPr>
                </pic:pic>
              </a:graphicData>
            </a:graphic>
          </wp:inline>
        </w:drawing>
      </w:r>
    </w:p>
    <w:p w14:paraId="5C8CFF11" w14:textId="3C3ED41C" w:rsidR="00BB288A" w:rsidRDefault="00BB288A" w:rsidP="00DF027C"/>
    <w:p w14:paraId="515C0AC4" w14:textId="1818EDEE" w:rsidR="000F5859" w:rsidRDefault="003E0810" w:rsidP="00DF027C">
      <w:r>
        <w:t>Next,</w:t>
      </w:r>
      <w:r w:rsidR="000F5859">
        <w:t xml:space="preserve"> we convert sentiment values into numbers.</w:t>
      </w:r>
    </w:p>
    <w:p w14:paraId="6DAB94F9" w14:textId="2F12033D" w:rsidR="00BB288A" w:rsidRDefault="00BB288A" w:rsidP="00DF027C">
      <w:r>
        <w:rPr>
          <w:noProof/>
        </w:rPr>
        <w:drawing>
          <wp:inline distT="0" distB="0" distL="0" distR="0" wp14:anchorId="7964603E" wp14:editId="5FCBF8BB">
            <wp:extent cx="6309360" cy="37255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9360" cy="3725545"/>
                    </a:xfrm>
                    <a:prstGeom prst="rect">
                      <a:avLst/>
                    </a:prstGeom>
                  </pic:spPr>
                </pic:pic>
              </a:graphicData>
            </a:graphic>
          </wp:inline>
        </w:drawing>
      </w:r>
    </w:p>
    <w:p w14:paraId="611304D0" w14:textId="438C9054" w:rsidR="00BB288A" w:rsidRDefault="00BB288A" w:rsidP="00DF027C">
      <w:r>
        <w:t>Deep learning</w:t>
      </w:r>
      <w:r w:rsidR="000F5859">
        <w:t xml:space="preserve"> Model</w:t>
      </w:r>
    </w:p>
    <w:p w14:paraId="6F29F236" w14:textId="238B3AC9" w:rsidR="00BB288A" w:rsidRDefault="00BB288A" w:rsidP="00DF027C">
      <w:r>
        <w:rPr>
          <w:noProof/>
        </w:rPr>
        <w:drawing>
          <wp:inline distT="0" distB="0" distL="0" distR="0" wp14:anchorId="2F5AE3AC" wp14:editId="457146F3">
            <wp:extent cx="6309360" cy="3266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9360" cy="3266440"/>
                    </a:xfrm>
                    <a:prstGeom prst="rect">
                      <a:avLst/>
                    </a:prstGeom>
                  </pic:spPr>
                </pic:pic>
              </a:graphicData>
            </a:graphic>
          </wp:inline>
        </w:drawing>
      </w:r>
    </w:p>
    <w:p w14:paraId="3BC833FD" w14:textId="21B489B6" w:rsidR="00BB288A" w:rsidRDefault="00BB288A" w:rsidP="00DF027C"/>
    <w:p w14:paraId="2613DE5D" w14:textId="695775DA" w:rsidR="00BB288A" w:rsidRDefault="00BB288A" w:rsidP="00DF027C">
      <w:r>
        <w:rPr>
          <w:noProof/>
        </w:rPr>
        <w:lastRenderedPageBreak/>
        <w:drawing>
          <wp:inline distT="0" distB="0" distL="0" distR="0" wp14:anchorId="5B512128" wp14:editId="22385AB1">
            <wp:extent cx="6309360" cy="1943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9360" cy="1943100"/>
                    </a:xfrm>
                    <a:prstGeom prst="rect">
                      <a:avLst/>
                    </a:prstGeom>
                  </pic:spPr>
                </pic:pic>
              </a:graphicData>
            </a:graphic>
          </wp:inline>
        </w:drawing>
      </w:r>
    </w:p>
    <w:p w14:paraId="13E2E80E" w14:textId="62C22684" w:rsidR="00BB288A" w:rsidRDefault="00BB288A" w:rsidP="00DF027C">
      <w:r>
        <w:rPr>
          <w:noProof/>
        </w:rPr>
        <w:drawing>
          <wp:inline distT="0" distB="0" distL="0" distR="0" wp14:anchorId="260F7675" wp14:editId="638AE6B9">
            <wp:extent cx="6309360" cy="50615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9360" cy="5061585"/>
                    </a:xfrm>
                    <a:prstGeom prst="rect">
                      <a:avLst/>
                    </a:prstGeom>
                  </pic:spPr>
                </pic:pic>
              </a:graphicData>
            </a:graphic>
          </wp:inline>
        </w:drawing>
      </w:r>
    </w:p>
    <w:p w14:paraId="4D4C7197" w14:textId="44A22067" w:rsidR="00BB288A" w:rsidRDefault="00BB288A" w:rsidP="00DF027C"/>
    <w:p w14:paraId="7ADBA6C3" w14:textId="57996F84" w:rsidR="000F5859" w:rsidRDefault="000F5859" w:rsidP="00DF027C"/>
    <w:p w14:paraId="34580248" w14:textId="0D0D29E2" w:rsidR="000F5859" w:rsidRDefault="000F5859" w:rsidP="00DF027C">
      <w:r>
        <w:t>The trained model obtained an accuracy of 75</w:t>
      </w:r>
      <w:proofErr w:type="gramStart"/>
      <w:r>
        <w:t>%  on</w:t>
      </w:r>
      <w:proofErr w:type="gramEnd"/>
      <w:r>
        <w:t xml:space="preserve"> verification set. We now run the model on test dataset to upload the output of model on Kaggle.</w:t>
      </w:r>
    </w:p>
    <w:p w14:paraId="2EFEBB72" w14:textId="3A2D7429" w:rsidR="00BB288A" w:rsidRDefault="00BB288A" w:rsidP="00DF027C"/>
    <w:p w14:paraId="7CCE1817" w14:textId="7D8A1282" w:rsidR="00BB288A" w:rsidRDefault="00BB288A" w:rsidP="00DF027C">
      <w:r>
        <w:rPr>
          <w:noProof/>
        </w:rPr>
        <w:lastRenderedPageBreak/>
        <w:drawing>
          <wp:inline distT="0" distB="0" distL="0" distR="0" wp14:anchorId="427AC270" wp14:editId="396BF45B">
            <wp:extent cx="6309360" cy="43567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9360" cy="4356735"/>
                    </a:xfrm>
                    <a:prstGeom prst="rect">
                      <a:avLst/>
                    </a:prstGeom>
                  </pic:spPr>
                </pic:pic>
              </a:graphicData>
            </a:graphic>
          </wp:inline>
        </w:drawing>
      </w:r>
    </w:p>
    <w:p w14:paraId="34F5020F" w14:textId="029FC44F" w:rsidR="00BB288A" w:rsidRDefault="00BB288A" w:rsidP="00DF027C"/>
    <w:p w14:paraId="463AAFCA" w14:textId="5BE7EBC7" w:rsidR="00BB288A" w:rsidRDefault="00BB288A" w:rsidP="00DF027C">
      <w:r>
        <w:rPr>
          <w:noProof/>
        </w:rPr>
        <w:drawing>
          <wp:inline distT="0" distB="0" distL="0" distR="0" wp14:anchorId="6B4D121A" wp14:editId="39EEF03E">
            <wp:extent cx="6309360" cy="15913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9360" cy="1591310"/>
                    </a:xfrm>
                    <a:prstGeom prst="rect">
                      <a:avLst/>
                    </a:prstGeom>
                  </pic:spPr>
                </pic:pic>
              </a:graphicData>
            </a:graphic>
          </wp:inline>
        </w:drawing>
      </w:r>
    </w:p>
    <w:p w14:paraId="2DC65FA9" w14:textId="7C646724" w:rsidR="00BB288A" w:rsidRDefault="000F5859" w:rsidP="00DF027C">
      <w:r>
        <w:t>On Kaggle, this approach of test augmentation and a simple neural network obtained an F1 score of .63</w:t>
      </w:r>
    </w:p>
    <w:p w14:paraId="32D5DBD2" w14:textId="515ED7FC" w:rsidR="000F5859" w:rsidRDefault="000F5859" w:rsidP="00DF027C"/>
    <w:p w14:paraId="3E90D070" w14:textId="43565F36" w:rsidR="000F5859" w:rsidRPr="00D70D02" w:rsidRDefault="000F5859" w:rsidP="00DF027C">
      <w:r>
        <w:t xml:space="preserve">We can try to improve the model further by changing the model to </w:t>
      </w:r>
      <w:proofErr w:type="gramStart"/>
      <w:r>
        <w:t>a</w:t>
      </w:r>
      <w:proofErr w:type="gramEnd"/>
      <w:r>
        <w:t xml:space="preserve"> RNN or try with </w:t>
      </w:r>
      <w:proofErr w:type="spellStart"/>
      <w:r>
        <w:t>randomForrest</w:t>
      </w:r>
      <w:proofErr w:type="spellEnd"/>
      <w:r>
        <w:t>.</w:t>
      </w:r>
    </w:p>
    <w:sectPr w:rsidR="000F5859" w:rsidRPr="00D70D02" w:rsidSect="00DF027C">
      <w:headerReference w:type="even" r:id="rId32"/>
      <w:headerReference w:type="default" r:id="rId33"/>
      <w:footerReference w:type="even" r:id="rId34"/>
      <w:footerReference w:type="default" r:id="rId35"/>
      <w:headerReference w:type="first" r:id="rId36"/>
      <w:footerReference w:type="first" r:id="rId37"/>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B5A07A" w14:textId="77777777" w:rsidR="00790416" w:rsidRDefault="00790416">
      <w:r>
        <w:separator/>
      </w:r>
    </w:p>
    <w:p w14:paraId="23DA0A7D" w14:textId="77777777" w:rsidR="00790416" w:rsidRDefault="00790416"/>
  </w:endnote>
  <w:endnote w:type="continuationSeparator" w:id="0">
    <w:p w14:paraId="3A446F4E" w14:textId="77777777" w:rsidR="00790416" w:rsidRDefault="00790416">
      <w:r>
        <w:continuationSeparator/>
      </w:r>
    </w:p>
    <w:p w14:paraId="6E6EC7E5" w14:textId="77777777" w:rsidR="00790416" w:rsidRDefault="007904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37941C" w14:textId="77777777" w:rsidR="008313C3" w:rsidRDefault="008313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13F22115"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AEBE803" w14:textId="77777777" w:rsidR="00DF027C" w:rsidRDefault="00DF02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FEFB6" w14:textId="77777777" w:rsidR="008313C3" w:rsidRDefault="008313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38BC8D" w14:textId="77777777" w:rsidR="00790416" w:rsidRDefault="00790416">
      <w:r>
        <w:separator/>
      </w:r>
    </w:p>
    <w:p w14:paraId="3FA66D47" w14:textId="77777777" w:rsidR="00790416" w:rsidRDefault="00790416"/>
  </w:footnote>
  <w:footnote w:type="continuationSeparator" w:id="0">
    <w:p w14:paraId="1712FC8C" w14:textId="77777777" w:rsidR="00790416" w:rsidRDefault="00790416">
      <w:r>
        <w:continuationSeparator/>
      </w:r>
    </w:p>
    <w:p w14:paraId="4E6F5037" w14:textId="77777777" w:rsidR="00790416" w:rsidRDefault="0079041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D99CBC" w14:textId="77777777" w:rsidR="008313C3" w:rsidRDefault="008313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8313C3" w:rsidRPr="008313C3" w14:paraId="5E880452" w14:textId="77777777" w:rsidTr="00D077E9">
      <w:trPr>
        <w:trHeight w:val="978"/>
      </w:trPr>
      <w:tc>
        <w:tcPr>
          <w:tcW w:w="9990" w:type="dxa"/>
          <w:tcBorders>
            <w:top w:val="nil"/>
            <w:left w:val="nil"/>
            <w:bottom w:val="single" w:sz="36" w:space="0" w:color="34ABA2" w:themeColor="accent3"/>
            <w:right w:val="nil"/>
          </w:tcBorders>
        </w:tcPr>
        <w:p w14:paraId="7A95C3DE" w14:textId="77777777" w:rsidR="00D077E9" w:rsidRPr="008313C3" w:rsidRDefault="00D077E9">
          <w:pPr>
            <w:pStyle w:val="Header"/>
            <w:rPr>
              <w:color w:val="7030A0"/>
            </w:rPr>
          </w:pPr>
        </w:p>
      </w:tc>
      <w:bookmarkStart w:id="0" w:name="_GoBack"/>
      <w:bookmarkEnd w:id="0"/>
    </w:tr>
  </w:tbl>
  <w:p w14:paraId="231AB48D" w14:textId="77777777" w:rsidR="00D077E9" w:rsidRPr="008313C3" w:rsidRDefault="00D077E9" w:rsidP="00D077E9">
    <w:pPr>
      <w:pStyle w:val="Header"/>
      <w:rPr>
        <w:color w:val="7030A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47CA4D" w14:textId="77777777" w:rsidR="008313C3" w:rsidRDefault="008313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36F2912"/>
    <w:multiLevelType w:val="hybridMultilevel"/>
    <w:tmpl w:val="EBCC7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1DB"/>
    <w:rsid w:val="0002482E"/>
    <w:rsid w:val="00050324"/>
    <w:rsid w:val="000A0150"/>
    <w:rsid w:val="000D7C3C"/>
    <w:rsid w:val="000E63C9"/>
    <w:rsid w:val="000F5859"/>
    <w:rsid w:val="00130E9D"/>
    <w:rsid w:val="00150A6D"/>
    <w:rsid w:val="00155E64"/>
    <w:rsid w:val="00185B35"/>
    <w:rsid w:val="001E0DF5"/>
    <w:rsid w:val="001F2BC8"/>
    <w:rsid w:val="001F5F6B"/>
    <w:rsid w:val="00225507"/>
    <w:rsid w:val="00243EBC"/>
    <w:rsid w:val="00246A35"/>
    <w:rsid w:val="00284348"/>
    <w:rsid w:val="002A2B1E"/>
    <w:rsid w:val="002F51F5"/>
    <w:rsid w:val="00312137"/>
    <w:rsid w:val="00330359"/>
    <w:rsid w:val="0033762F"/>
    <w:rsid w:val="00366C7E"/>
    <w:rsid w:val="00384EA3"/>
    <w:rsid w:val="003A39A1"/>
    <w:rsid w:val="003C2191"/>
    <w:rsid w:val="003D3863"/>
    <w:rsid w:val="003E0810"/>
    <w:rsid w:val="004110DE"/>
    <w:rsid w:val="0044085A"/>
    <w:rsid w:val="004B21A5"/>
    <w:rsid w:val="005037F0"/>
    <w:rsid w:val="00516A86"/>
    <w:rsid w:val="005275F6"/>
    <w:rsid w:val="00572102"/>
    <w:rsid w:val="005A1E5C"/>
    <w:rsid w:val="005F1BB0"/>
    <w:rsid w:val="006319DA"/>
    <w:rsid w:val="00644624"/>
    <w:rsid w:val="00656C4D"/>
    <w:rsid w:val="006E5716"/>
    <w:rsid w:val="00716D2C"/>
    <w:rsid w:val="007302B3"/>
    <w:rsid w:val="00730733"/>
    <w:rsid w:val="00730E3A"/>
    <w:rsid w:val="00736AAF"/>
    <w:rsid w:val="00765B2A"/>
    <w:rsid w:val="00783A34"/>
    <w:rsid w:val="00790416"/>
    <w:rsid w:val="007C6B52"/>
    <w:rsid w:val="007D16C5"/>
    <w:rsid w:val="008313C3"/>
    <w:rsid w:val="00862FE4"/>
    <w:rsid w:val="0086389A"/>
    <w:rsid w:val="0087605E"/>
    <w:rsid w:val="008B1FEE"/>
    <w:rsid w:val="00903C32"/>
    <w:rsid w:val="00916B16"/>
    <w:rsid w:val="009173B9"/>
    <w:rsid w:val="0093335D"/>
    <w:rsid w:val="0093613E"/>
    <w:rsid w:val="00943026"/>
    <w:rsid w:val="009430B6"/>
    <w:rsid w:val="00966B81"/>
    <w:rsid w:val="009C7720"/>
    <w:rsid w:val="00A23AFA"/>
    <w:rsid w:val="00A31B3E"/>
    <w:rsid w:val="00A532F3"/>
    <w:rsid w:val="00A8489E"/>
    <w:rsid w:val="00AA51DB"/>
    <w:rsid w:val="00AC29F3"/>
    <w:rsid w:val="00B231E5"/>
    <w:rsid w:val="00BB288A"/>
    <w:rsid w:val="00C02B87"/>
    <w:rsid w:val="00C4086D"/>
    <w:rsid w:val="00CA1896"/>
    <w:rsid w:val="00CB5B28"/>
    <w:rsid w:val="00CF5371"/>
    <w:rsid w:val="00D0323A"/>
    <w:rsid w:val="00D0559F"/>
    <w:rsid w:val="00D077E9"/>
    <w:rsid w:val="00D32760"/>
    <w:rsid w:val="00D42CB7"/>
    <w:rsid w:val="00D5413D"/>
    <w:rsid w:val="00D570A9"/>
    <w:rsid w:val="00D70D02"/>
    <w:rsid w:val="00D770C7"/>
    <w:rsid w:val="00D86945"/>
    <w:rsid w:val="00D90290"/>
    <w:rsid w:val="00DD152F"/>
    <w:rsid w:val="00DE213F"/>
    <w:rsid w:val="00DF027C"/>
    <w:rsid w:val="00E00A32"/>
    <w:rsid w:val="00E22ACD"/>
    <w:rsid w:val="00E620B0"/>
    <w:rsid w:val="00E81B40"/>
    <w:rsid w:val="00EF555B"/>
    <w:rsid w:val="00F027BB"/>
    <w:rsid w:val="00F11DCF"/>
    <w:rsid w:val="00F162EA"/>
    <w:rsid w:val="00F52D27"/>
    <w:rsid w:val="00F83527"/>
    <w:rsid w:val="00F83F55"/>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A69588"/>
  <w15:docId w15:val="{BA995A80-FB5E-4EFB-89BF-20EA02DD4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716D2C"/>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716D2C"/>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semiHidden/>
    <w:rsid w:val="00716D2C"/>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716D2C"/>
    <w:rPr>
      <w:rFonts w:asciiTheme="majorHAnsi" w:eastAsiaTheme="majorEastAsia" w:hAnsiTheme="majorHAnsi" w:cstheme="majorBidi"/>
      <w:b/>
      <w:i/>
      <w:iCs/>
      <w:color w:val="013A57" w:themeColor="accent1" w:themeShade="BF"/>
      <w:sz w:val="28"/>
      <w:szCs w:val="22"/>
    </w:rPr>
  </w:style>
  <w:style w:type="paragraph" w:styleId="ListParagraph">
    <w:name w:val="List Paragraph"/>
    <w:basedOn w:val="Normal"/>
    <w:uiPriority w:val="34"/>
    <w:unhideWhenUsed/>
    <w:qFormat/>
    <w:rsid w:val="006446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7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an%20Srivastava\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BD7A607B3C243A0B75AFAA769E2EF4B"/>
        <w:category>
          <w:name w:val="General"/>
          <w:gallery w:val="placeholder"/>
        </w:category>
        <w:types>
          <w:type w:val="bbPlcHdr"/>
        </w:types>
        <w:behaviors>
          <w:behavior w:val="content"/>
        </w:behaviors>
        <w:guid w:val="{391558B2-79E6-4362-AF62-E1EA5820066B}"/>
      </w:docPartPr>
      <w:docPartBody>
        <w:p w:rsidR="00000000" w:rsidRDefault="009F5A95">
          <w:pPr>
            <w:pStyle w:val="4BD7A607B3C243A0B75AFAA769E2EF4B"/>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July 2</w:t>
          </w:r>
          <w:r w:rsidRPr="00D86945">
            <w:rPr>
              <w:rStyle w:val="SubtitleChar"/>
              <w:b/>
            </w:rPr>
            <w:fldChar w:fldCharType="end"/>
          </w:r>
        </w:p>
      </w:docPartBody>
    </w:docPart>
    <w:docPart>
      <w:docPartPr>
        <w:name w:val="CB2CB5D242964278A39C9D5C201220AD"/>
        <w:category>
          <w:name w:val="General"/>
          <w:gallery w:val="placeholder"/>
        </w:category>
        <w:types>
          <w:type w:val="bbPlcHdr"/>
        </w:types>
        <w:behaviors>
          <w:behavior w:val="content"/>
        </w:behaviors>
        <w:guid w:val="{0ABAB5F5-F8C2-4B63-8AD8-CB2A2832C8A3}"/>
      </w:docPartPr>
      <w:docPartBody>
        <w:p w:rsidR="00000000" w:rsidRDefault="009F5A95">
          <w:pPr>
            <w:pStyle w:val="CB2CB5D242964278A39C9D5C201220AD"/>
          </w:pPr>
          <w:r>
            <w:t>COMPANY NAME</w:t>
          </w:r>
        </w:p>
      </w:docPartBody>
    </w:docPart>
    <w:docPart>
      <w:docPartPr>
        <w:name w:val="5AAC156701BC4C5E81D6D847FE1C6F15"/>
        <w:category>
          <w:name w:val="General"/>
          <w:gallery w:val="placeholder"/>
        </w:category>
        <w:types>
          <w:type w:val="bbPlcHdr"/>
        </w:types>
        <w:behaviors>
          <w:behavior w:val="content"/>
        </w:behaviors>
        <w:guid w:val="{1845CE72-477E-481E-88AB-FEA0E79B2B36}"/>
      </w:docPartPr>
      <w:docPartBody>
        <w:p w:rsidR="00000000" w:rsidRDefault="009F5A95">
          <w:pPr>
            <w:pStyle w:val="5AAC156701BC4C5E81D6D847FE1C6F15"/>
          </w:pPr>
          <w:r>
            <w:t>Your Name</w:t>
          </w:r>
        </w:p>
      </w:docPartBody>
    </w:docPart>
    <w:docPart>
      <w:docPartPr>
        <w:name w:val="1625E365A2CA478484CA55C47C3DBFBD"/>
        <w:category>
          <w:name w:val="General"/>
          <w:gallery w:val="placeholder"/>
        </w:category>
        <w:types>
          <w:type w:val="bbPlcHdr"/>
        </w:types>
        <w:behaviors>
          <w:behavior w:val="content"/>
        </w:behaviors>
        <w:guid w:val="{538914B8-9AD8-4550-9137-ECE4185B4F70}"/>
      </w:docPartPr>
      <w:docPartBody>
        <w:p w:rsidR="00000000" w:rsidRDefault="009F5A95">
          <w:pPr>
            <w:pStyle w:val="1625E365A2CA478484CA55C47C3DBFBD"/>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A95"/>
    <w:rsid w:val="009F5A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4BD7A607B3C243A0B75AFAA769E2EF4B">
    <w:name w:val="4BD7A607B3C243A0B75AFAA769E2EF4B"/>
  </w:style>
  <w:style w:type="paragraph" w:customStyle="1" w:styleId="CB2CB5D242964278A39C9D5C201220AD">
    <w:name w:val="CB2CB5D242964278A39C9D5C201220AD"/>
  </w:style>
  <w:style w:type="paragraph" w:customStyle="1" w:styleId="5AAC156701BC4C5E81D6D847FE1C6F15">
    <w:name w:val="5AAC156701BC4C5E81D6D847FE1C6F15"/>
  </w:style>
  <w:style w:type="paragraph" w:customStyle="1" w:styleId="1625E365A2CA478484CA55C47C3DBFBD">
    <w:name w:val="1625E365A2CA478484CA55C47C3DBFBD"/>
  </w:style>
  <w:style w:type="paragraph" w:customStyle="1" w:styleId="9E1CEF18A1E64B74A4D0D4E3F40D54D1">
    <w:name w:val="9E1CEF18A1E64B74A4D0D4E3F40D54D1"/>
  </w:style>
  <w:style w:type="paragraph" w:customStyle="1" w:styleId="BE2A7D9960C14A318B7812122873211B">
    <w:name w:val="BE2A7D9960C14A318B7812122873211B"/>
  </w:style>
  <w:style w:type="paragraph" w:customStyle="1" w:styleId="57E929667A384FB68D8058E35C4D40ED">
    <w:name w:val="57E929667A384FB68D8058E35C4D40ED"/>
  </w:style>
  <w:style w:type="paragraph" w:customStyle="1" w:styleId="E7280CAAD89A494AA5D378EAFB70DC3F">
    <w:name w:val="E7280CAAD89A494AA5D378EAFB70DC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Aman Srivastava
aman13799@gmail.com</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Template>
  <TotalTime>95</TotalTime>
  <Pages>15</Pages>
  <Words>719</Words>
  <Characters>4100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Aman Srivastava</dc:creator>
  <cp:keywords/>
  <cp:lastModifiedBy>Aman Srivastava</cp:lastModifiedBy>
  <cp:revision>10</cp:revision>
  <cp:lastPrinted>2006-08-01T17:47:00Z</cp:lastPrinted>
  <dcterms:created xsi:type="dcterms:W3CDTF">2020-07-01T23:05:00Z</dcterms:created>
  <dcterms:modified xsi:type="dcterms:W3CDTF">2020-07-02T00:40:00Z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